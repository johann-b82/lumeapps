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F17FE" w:rsidRPr="004C00C2" w:rsidSect="002858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62" w:right="1418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1323" w14:textId="77777777" w:rsidR="000F2CC9" w:rsidRDefault="000F2CC9">
      <w:r>
        <w:separator/>
      </w:r>
    </w:p>
  </w:endnote>
  <w:endnote w:type="continuationSeparator" w:id="0">
    <w:p w14:paraId="0FCB8227" w14:textId="77777777" w:rsidR="000F2CC9" w:rsidRDefault="000F2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0021" w14:textId="77777777" w:rsidR="00FF094F" w:rsidRDefault="00FF09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065" w:type="dxa"/>
      <w:tblInd w:w="-318" w:type="dxa"/>
      <w:tblBorders>
        <w:top w:val="single" w:sz="12" w:space="0" w:color="0070C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5"/>
      <w:gridCol w:w="3355"/>
      <w:gridCol w:w="3355"/>
    </w:tblGrid>
    <w:tr w:rsidR="000D4585" w:rsidRPr="001F0C6F" w14:paraId="2637D0FF" w14:textId="77777777" w:rsidTr="000D4585">
      <w:tc>
        <w:tcPr>
          <w:tcW w:w="2831" w:type="dxa"/>
        </w:tcPr>
        <w:p w14:paraId="1D4C1EF1" w14:textId="77777777" w:rsidR="000D4585" w:rsidRPr="007359C1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7359C1">
            <w:rPr>
              <w:sz w:val="16"/>
              <w:szCs w:val="16"/>
              <w:lang w:val="en-US"/>
            </w:rPr>
            <w:t>Aircraft Cabin Modification GmbH</w:t>
          </w:r>
        </w:p>
        <w:p w14:paraId="0C4BD3F4" w14:textId="5D774450" w:rsidR="000D4585" w:rsidRPr="00263784" w:rsidRDefault="00FF094F" w:rsidP="000D4585">
          <w:pPr>
            <w:pStyle w:val="EinfAbs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Brandstücken 16</w:t>
          </w:r>
        </w:p>
        <w:p w14:paraId="540EE74B" w14:textId="2180A18B" w:rsidR="000D4585" w:rsidRPr="009F6E4D" w:rsidRDefault="000D4585" w:rsidP="000D4585">
          <w:pPr>
            <w:pStyle w:val="EinfAbs"/>
            <w:rPr>
              <w:sz w:val="16"/>
              <w:szCs w:val="16"/>
            </w:rPr>
          </w:pPr>
          <w:r w:rsidRPr="009F6E4D">
            <w:rPr>
              <w:sz w:val="16"/>
              <w:szCs w:val="16"/>
            </w:rPr>
            <w:t>DE-</w:t>
          </w:r>
          <w:r w:rsidR="00FF094F">
            <w:rPr>
              <w:sz w:val="16"/>
              <w:szCs w:val="16"/>
            </w:rPr>
            <w:t>22549 Hamburg</w:t>
          </w:r>
        </w:p>
        <w:p w14:paraId="5ACC162A" w14:textId="77777777" w:rsidR="000D4585" w:rsidRPr="009F6E4D" w:rsidRDefault="000D4585" w:rsidP="000D4585">
          <w:pPr>
            <w:pStyle w:val="EinfAbs"/>
            <w:rPr>
              <w:sz w:val="16"/>
              <w:szCs w:val="16"/>
            </w:rPr>
          </w:pPr>
          <w:r w:rsidRPr="009F6E4D">
            <w:rPr>
              <w:sz w:val="16"/>
              <w:szCs w:val="16"/>
            </w:rPr>
            <w:t>D</w:t>
          </w:r>
          <w:r>
            <w:rPr>
              <w:sz w:val="16"/>
              <w:szCs w:val="16"/>
            </w:rPr>
            <w:t>eutschland</w:t>
          </w:r>
        </w:p>
        <w:p w14:paraId="627B3501" w14:textId="77777777" w:rsidR="000D4585" w:rsidRPr="009F6E4D" w:rsidRDefault="000D4585" w:rsidP="000D4585">
          <w:pPr>
            <w:pStyle w:val="EinfAbs"/>
            <w:rPr>
              <w:sz w:val="16"/>
              <w:szCs w:val="16"/>
            </w:rPr>
          </w:pPr>
        </w:p>
        <w:p w14:paraId="2BAD48D9" w14:textId="4587E503" w:rsidR="000D4585" w:rsidRPr="009F6E4D" w:rsidRDefault="000D4585" w:rsidP="000D4585">
          <w:pPr>
            <w:pStyle w:val="EinfAbs"/>
            <w:rPr>
              <w:sz w:val="16"/>
              <w:szCs w:val="16"/>
            </w:rPr>
          </w:pPr>
          <w:r w:rsidRPr="009F6E4D">
            <w:rPr>
              <w:sz w:val="16"/>
              <w:szCs w:val="16"/>
            </w:rPr>
            <w:t>Tel.: +49 8331 99 040</w:t>
          </w:r>
          <w:r w:rsidR="00FF094F">
            <w:rPr>
              <w:sz w:val="16"/>
              <w:szCs w:val="16"/>
            </w:rPr>
            <w:t xml:space="preserve"> </w:t>
          </w:r>
          <w:r w:rsidRPr="009F6E4D">
            <w:rPr>
              <w:sz w:val="16"/>
              <w:szCs w:val="16"/>
            </w:rPr>
            <w:t>0</w:t>
          </w:r>
        </w:p>
        <w:p w14:paraId="31D06C5F" w14:textId="77777777" w:rsidR="000D4585" w:rsidRPr="006123EC" w:rsidRDefault="000D4585" w:rsidP="000D4585">
          <w:pPr>
            <w:pStyle w:val="EinfAbs"/>
            <w:rPr>
              <w:sz w:val="16"/>
              <w:szCs w:val="16"/>
            </w:rPr>
          </w:pPr>
          <w:r w:rsidRPr="006123EC">
            <w:rPr>
              <w:sz w:val="16"/>
              <w:szCs w:val="16"/>
            </w:rPr>
            <w:t>E-Mail: info@acm-aerospace.com</w:t>
          </w:r>
        </w:p>
        <w:p w14:paraId="23DA538D" w14:textId="77777777" w:rsidR="000D4585" w:rsidRPr="00076715" w:rsidRDefault="000D4585" w:rsidP="000D4585">
          <w:pPr>
            <w:pStyle w:val="EinfAbs"/>
            <w:rPr>
              <w:sz w:val="16"/>
              <w:szCs w:val="16"/>
            </w:rPr>
          </w:pPr>
          <w:r w:rsidRPr="00076715">
            <w:rPr>
              <w:sz w:val="16"/>
              <w:szCs w:val="16"/>
            </w:rPr>
            <w:t>Web: www.acm-aerospace.com</w:t>
          </w:r>
        </w:p>
      </w:tc>
      <w:tc>
        <w:tcPr>
          <w:tcW w:w="2832" w:type="dxa"/>
        </w:tcPr>
        <w:p w14:paraId="09C4164D" w14:textId="77777777" w:rsidR="000D4585" w:rsidRPr="0036781C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36781C">
            <w:rPr>
              <w:sz w:val="16"/>
              <w:szCs w:val="16"/>
              <w:lang w:val="en-US"/>
            </w:rPr>
            <w:t>UniCredit</w:t>
          </w:r>
        </w:p>
        <w:p w14:paraId="429845CA" w14:textId="77777777" w:rsidR="000D4585" w:rsidRPr="0036781C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36781C">
            <w:rPr>
              <w:sz w:val="16"/>
              <w:szCs w:val="16"/>
              <w:lang w:val="en-US"/>
            </w:rPr>
            <w:t>IBAN: DE09731200756620366585</w:t>
          </w:r>
        </w:p>
        <w:p w14:paraId="66BA2A9A" w14:textId="77777777" w:rsidR="000D4585" w:rsidRPr="0036781C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36781C">
            <w:rPr>
              <w:sz w:val="16"/>
              <w:szCs w:val="16"/>
              <w:lang w:val="en-US"/>
            </w:rPr>
            <w:t>SWIFT: HYVEDEMM436</w:t>
          </w:r>
        </w:p>
        <w:p w14:paraId="0F013615" w14:textId="77777777" w:rsidR="000D4585" w:rsidRPr="0036781C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</w:p>
        <w:p w14:paraId="3C8478D4" w14:textId="77777777" w:rsidR="000D4585" w:rsidRPr="0036781C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36781C">
            <w:rPr>
              <w:sz w:val="16"/>
              <w:szCs w:val="16"/>
              <w:lang w:val="en-US"/>
            </w:rPr>
            <w:t>UID: DE 811 986 307</w:t>
          </w:r>
        </w:p>
        <w:p w14:paraId="411C3582" w14:textId="77777777" w:rsidR="000D4585" w:rsidRPr="0036781C" w:rsidRDefault="000D4585" w:rsidP="000D4585">
          <w:pPr>
            <w:pStyle w:val="EinfAbs"/>
            <w:rPr>
              <w:sz w:val="16"/>
              <w:szCs w:val="16"/>
            </w:rPr>
          </w:pPr>
          <w:r w:rsidRPr="0036781C">
            <w:rPr>
              <w:sz w:val="16"/>
              <w:szCs w:val="16"/>
            </w:rPr>
            <w:t>EORI-Nr.: MM DE 5009286</w:t>
          </w:r>
        </w:p>
        <w:p w14:paraId="723D838E" w14:textId="2631E837" w:rsidR="000D4585" w:rsidRPr="001F0C6F" w:rsidRDefault="001F0C6F" w:rsidP="000D4585">
          <w:pPr>
            <w:pStyle w:val="EinfAbs"/>
            <w:rPr>
              <w:sz w:val="16"/>
              <w:szCs w:val="16"/>
              <w:lang w:val="en-GB"/>
            </w:rPr>
          </w:pPr>
          <w:r w:rsidRPr="001F0C6F">
            <w:rPr>
              <w:sz w:val="16"/>
              <w:szCs w:val="16"/>
              <w:lang w:val="en-GB"/>
            </w:rPr>
            <w:t>HR</w:t>
          </w:r>
          <w:r>
            <w:rPr>
              <w:sz w:val="16"/>
              <w:szCs w:val="16"/>
              <w:lang w:val="en-GB"/>
            </w:rPr>
            <w:t>B: 196438</w:t>
          </w:r>
        </w:p>
        <w:p w14:paraId="3CECDBCB" w14:textId="77777777" w:rsidR="000D4585" w:rsidRPr="007359C1" w:rsidRDefault="000D4585" w:rsidP="000D4585">
          <w:pPr>
            <w:pStyle w:val="EinfAbs"/>
            <w:rPr>
              <w:sz w:val="16"/>
              <w:szCs w:val="16"/>
              <w:lang w:val="en-US"/>
            </w:rPr>
          </w:pPr>
          <w:r w:rsidRPr="007359C1">
            <w:rPr>
              <w:sz w:val="16"/>
              <w:szCs w:val="16"/>
              <w:lang w:val="en-US"/>
            </w:rPr>
            <w:t xml:space="preserve">Managing Director: </w:t>
          </w:r>
          <w:r>
            <w:rPr>
              <w:sz w:val="16"/>
              <w:szCs w:val="16"/>
              <w:lang w:val="en-US"/>
            </w:rPr>
            <w:t>Arash Noshari</w:t>
          </w:r>
        </w:p>
      </w:tc>
      <w:tc>
        <w:tcPr>
          <w:tcW w:w="2832" w:type="dxa"/>
        </w:tcPr>
        <w:p w14:paraId="7C02EFB7" w14:textId="1949A77A" w:rsidR="000D4585" w:rsidRPr="001F0C6F" w:rsidRDefault="000D4585" w:rsidP="000D4585">
          <w:pPr>
            <w:pStyle w:val="EinfAbs"/>
            <w:jc w:val="right"/>
            <w:rPr>
              <w:sz w:val="16"/>
              <w:szCs w:val="16"/>
              <w:lang w:val="en-GB"/>
            </w:rPr>
          </w:pPr>
        </w:p>
        <w:p w14:paraId="17B34754" w14:textId="5959E7B5" w:rsidR="000D4585" w:rsidRPr="001F0C6F" w:rsidRDefault="000D4585" w:rsidP="000D4585">
          <w:pPr>
            <w:pStyle w:val="EinfAbs"/>
            <w:rPr>
              <w:sz w:val="16"/>
              <w:szCs w:val="16"/>
              <w:lang w:val="en-GB"/>
            </w:rPr>
          </w:pPr>
        </w:p>
        <w:p w14:paraId="53C42121" w14:textId="39AAAB11" w:rsidR="000D4585" w:rsidRPr="001F0C6F" w:rsidRDefault="00FF094F" w:rsidP="000D4585">
          <w:pPr>
            <w:pStyle w:val="EinfAbs"/>
            <w:rPr>
              <w:sz w:val="16"/>
              <w:szCs w:val="16"/>
              <w:lang w:val="en-GB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46599097" wp14:editId="09AE9032">
                <wp:simplePos x="0" y="0"/>
                <wp:positionH relativeFrom="column">
                  <wp:posOffset>1540510</wp:posOffset>
                </wp:positionH>
                <wp:positionV relativeFrom="paragraph">
                  <wp:posOffset>292100</wp:posOffset>
                </wp:positionV>
                <wp:extent cx="438150" cy="438150"/>
                <wp:effectExtent l="0" t="0" r="0" b="0"/>
                <wp:wrapNone/>
                <wp:docPr id="1166126447" name="Grafik 10" descr="Ein Bild, das Muster, Pixel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126447" name="Grafik 10" descr="Ein Bild, das Muster, Pixel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C024E8C" w14:textId="77777777" w:rsidR="0061388A" w:rsidRPr="001F0C6F" w:rsidRDefault="0061388A" w:rsidP="002858B8">
    <w:pPr>
      <w:pStyle w:val="Fuzeile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3F7CB" w14:textId="77777777" w:rsidR="00FF094F" w:rsidRDefault="00FF09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564F" w14:textId="77777777" w:rsidR="000F2CC9" w:rsidRDefault="000F2CC9">
      <w:r>
        <w:separator/>
      </w:r>
    </w:p>
  </w:footnote>
  <w:footnote w:type="continuationSeparator" w:id="0">
    <w:p w14:paraId="7646F7ED" w14:textId="77777777" w:rsidR="000F2CC9" w:rsidRDefault="000F2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79B4" w14:textId="77777777" w:rsidR="00FF094F" w:rsidRDefault="00FF094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6F2B8" w14:textId="77777777" w:rsidR="00967D16" w:rsidRDefault="00967D16" w:rsidP="009B0E93">
    <w:pPr>
      <w:pStyle w:val="Kopfzeile"/>
    </w:pPr>
  </w:p>
  <w:tbl>
    <w:tblPr>
      <w:tblStyle w:val="Tabellenraster"/>
      <w:tblW w:w="9923" w:type="dxa"/>
      <w:tblInd w:w="-459" w:type="dxa"/>
      <w:tblBorders>
        <w:top w:val="none" w:sz="0" w:space="0" w:color="auto"/>
        <w:left w:val="none" w:sz="0" w:space="0" w:color="auto"/>
        <w:bottom w:val="single" w:sz="8" w:space="0" w:color="0070C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20"/>
      <w:gridCol w:w="3603"/>
    </w:tblGrid>
    <w:tr w:rsidR="00570EB1" w:rsidRPr="00B66B3F" w14:paraId="0FEAD655" w14:textId="77777777" w:rsidTr="00087A94">
      <w:tc>
        <w:tcPr>
          <w:tcW w:w="6320" w:type="dxa"/>
          <w:vAlign w:val="center"/>
        </w:tcPr>
        <w:p w14:paraId="168A4CB8" w14:textId="6B9C1C21" w:rsidR="0027604E" w:rsidRDefault="00A97388" w:rsidP="0027604E">
          <w:pPr>
            <w:pStyle w:val="Kopfzeile"/>
            <w:spacing w:line="240" w:lineRule="auto"/>
            <w:rPr>
              <w:rFonts w:ascii="Candara" w:hAnsi="Candara"/>
              <w:color w:val="808080"/>
              <w:sz w:val="20"/>
              <w:szCs w:val="20"/>
              <w:lang w:val="fr-F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82ED44" wp14:editId="7DF02CFC">
                    <wp:simplePos x="0" y="0"/>
                    <wp:positionH relativeFrom="column">
                      <wp:posOffset>-127000</wp:posOffset>
                    </wp:positionH>
                    <wp:positionV relativeFrom="paragraph">
                      <wp:posOffset>69850</wp:posOffset>
                    </wp:positionV>
                    <wp:extent cx="2301875" cy="755650"/>
                    <wp:effectExtent l="1270" t="1270" r="635" b="0"/>
                    <wp:wrapNone/>
                    <wp:docPr id="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1875" cy="755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B10B53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  <w:t>EASA Part 21J     EASA.21J.456</w:t>
                                </w:r>
                              </w:p>
                              <w:p w14:paraId="250C5E6C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fr-FR"/>
                                  </w:rPr>
                                  <w:t>EASA Part 21G    DE.21G.0170</w:t>
                                </w:r>
                              </w:p>
                              <w:p w14:paraId="668F24F5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fr-FR"/>
                                  </w:rPr>
                                  <w:t xml:space="preserve">EASA </w:t>
                                </w: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  <w:t>Part 145    DE.145.0222</w:t>
                                </w:r>
                              </w:p>
                              <w:p w14:paraId="1C89AF09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  <w:lang w:val="en-US"/>
                                  </w:rPr>
                                  <w:t>EASA Part 145    CH.145.0399</w:t>
                                </w:r>
                              </w:p>
                              <w:p w14:paraId="690CB28D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  <w:t>DIN ISO 9001:2015</w:t>
                                </w:r>
                              </w:p>
                              <w:p w14:paraId="272AB399" w14:textId="77777777" w:rsidR="000D4585" w:rsidRPr="007359C1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  <w:t>DIN EN 9100:2018</w:t>
                                </w:r>
                              </w:p>
                              <w:p w14:paraId="4CC031A9" w14:textId="2C38CF66" w:rsidR="00322F2D" w:rsidRPr="00D61F4D" w:rsidRDefault="000D4585" w:rsidP="000D4585">
                                <w:pPr>
                                  <w:spacing w:line="240" w:lineRule="auto"/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</w:pPr>
                                <w:r w:rsidRPr="007359C1">
                                  <w:rPr>
                                    <w:rFonts w:ascii="Candara" w:hAnsi="Candara"/>
                                    <w:color w:val="808080"/>
                                    <w:sz w:val="20"/>
                                    <w:szCs w:val="20"/>
                                  </w:rPr>
                                  <w:t>DIN EN 9110:2015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82ED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10pt;margin-top:5.5pt;width:181.2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" filled="f" stroked="f">
                    <v:textbox style="mso-fit-shape-to-text:t">
                      <w:txbxContent>
                        <w:p w14:paraId="6AB10B53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  <w:t>EASA Part 21J     EASA.21J.456</w:t>
                          </w:r>
                        </w:p>
                        <w:p w14:paraId="250C5E6C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fr-FR"/>
                            </w:rPr>
                            <w:t>EASA Part 21G    DE.21G.0170</w:t>
                          </w:r>
                        </w:p>
                        <w:p w14:paraId="668F24F5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fr-FR"/>
                            </w:rPr>
                            <w:t xml:space="preserve">EASA </w:t>
                          </w: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  <w:t>Part 145    DE.145.0222</w:t>
                          </w:r>
                        </w:p>
                        <w:p w14:paraId="1C89AF09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  <w:lang w:val="en-US"/>
                            </w:rPr>
                            <w:t>EASA Part 145    CH.145.0399</w:t>
                          </w:r>
                        </w:p>
                        <w:p w14:paraId="690CB28D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  <w:t>DIN ISO 9001:2015</w:t>
                          </w:r>
                        </w:p>
                        <w:p w14:paraId="272AB399" w14:textId="77777777" w:rsidR="000D4585" w:rsidRPr="007359C1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  <w:t>DIN EN 9100:2018</w:t>
                          </w:r>
                        </w:p>
                        <w:p w14:paraId="4CC031A9" w14:textId="2C38CF66" w:rsidR="00322F2D" w:rsidRPr="00D61F4D" w:rsidRDefault="000D4585" w:rsidP="000D4585">
                          <w:pPr>
                            <w:spacing w:line="240" w:lineRule="auto"/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</w:pPr>
                          <w:r w:rsidRPr="007359C1">
                            <w:rPr>
                              <w:rFonts w:ascii="Candara" w:hAnsi="Candara"/>
                              <w:color w:val="808080"/>
                              <w:sz w:val="20"/>
                              <w:szCs w:val="20"/>
                            </w:rPr>
                            <w:t>DIN EN 9110:2015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2ADFA72" w14:textId="5A4492B6" w:rsidR="0027604E" w:rsidRDefault="0027604E" w:rsidP="0027604E">
          <w:pPr>
            <w:pStyle w:val="Kopfzeile"/>
            <w:spacing w:line="240" w:lineRule="auto"/>
            <w:rPr>
              <w:rFonts w:ascii="Candara" w:hAnsi="Candara"/>
              <w:color w:val="808080"/>
              <w:sz w:val="20"/>
              <w:szCs w:val="20"/>
              <w:lang w:val="fr-FR"/>
            </w:rPr>
          </w:pPr>
        </w:p>
        <w:p w14:paraId="577AF28D" w14:textId="77777777" w:rsidR="00570EB1" w:rsidRDefault="00570EB1" w:rsidP="00322F2D">
          <w:pPr>
            <w:spacing w:line="240" w:lineRule="auto"/>
          </w:pPr>
        </w:p>
        <w:p w14:paraId="07F49949" w14:textId="77777777" w:rsidR="000D4585" w:rsidRDefault="000D4585" w:rsidP="00322F2D">
          <w:pPr>
            <w:spacing w:line="240" w:lineRule="auto"/>
          </w:pPr>
        </w:p>
        <w:p w14:paraId="6EB78EEB" w14:textId="77777777" w:rsidR="000D4585" w:rsidRDefault="000D4585" w:rsidP="00322F2D">
          <w:pPr>
            <w:spacing w:line="240" w:lineRule="auto"/>
          </w:pPr>
        </w:p>
        <w:p w14:paraId="088029AC" w14:textId="77777777" w:rsidR="000D4585" w:rsidRDefault="000D4585" w:rsidP="00322F2D">
          <w:pPr>
            <w:spacing w:line="240" w:lineRule="auto"/>
          </w:pPr>
        </w:p>
        <w:p w14:paraId="100F74A8" w14:textId="77777777" w:rsidR="000D4585" w:rsidRDefault="000D4585" w:rsidP="00322F2D">
          <w:pPr>
            <w:spacing w:line="240" w:lineRule="auto"/>
          </w:pPr>
        </w:p>
        <w:p w14:paraId="25FD3704" w14:textId="77777777" w:rsidR="000D4585" w:rsidRDefault="000D4585" w:rsidP="00322F2D">
          <w:pPr>
            <w:spacing w:line="240" w:lineRule="auto"/>
          </w:pPr>
        </w:p>
        <w:p w14:paraId="776DCBD1" w14:textId="4958B81D" w:rsidR="000D4585" w:rsidRDefault="000D4585" w:rsidP="00322F2D">
          <w:pPr>
            <w:spacing w:line="240" w:lineRule="auto"/>
          </w:pPr>
        </w:p>
      </w:tc>
      <w:tc>
        <w:tcPr>
          <w:tcW w:w="3603" w:type="dxa"/>
          <w:vAlign w:val="center"/>
        </w:tcPr>
        <w:p w14:paraId="4A30FA0D" w14:textId="36C9C90B" w:rsidR="00B66B3F" w:rsidRDefault="00246D0B" w:rsidP="00087A94">
          <w:pPr>
            <w:pStyle w:val="Kopfzeile"/>
            <w:spacing w:line="240" w:lineRule="auto"/>
            <w:ind w:left="660"/>
            <w:rPr>
              <w:rFonts w:ascii="Candara" w:hAnsi="Candara" w:cs="Tahoma"/>
              <w:color w:val="808080" w:themeColor="background1" w:themeShade="80"/>
              <w:sz w:val="20"/>
              <w:szCs w:val="20"/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7F3299C4" wp14:editId="35BAEAFB">
                <wp:simplePos x="0" y="0"/>
                <wp:positionH relativeFrom="column">
                  <wp:posOffset>163195</wp:posOffset>
                </wp:positionH>
                <wp:positionV relativeFrom="paragraph">
                  <wp:posOffset>-176530</wp:posOffset>
                </wp:positionV>
                <wp:extent cx="2057400" cy="789940"/>
                <wp:effectExtent l="0" t="0" r="0" b="0"/>
                <wp:wrapNone/>
                <wp:docPr id="698354543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7400" cy="78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66B3F" w:rsidRPr="00B66B3F">
            <w:rPr>
              <w:rFonts w:ascii="Candara" w:hAnsi="Candara" w:cs="Tahoma"/>
              <w:color w:val="808080" w:themeColor="background1" w:themeShade="80"/>
              <w:sz w:val="20"/>
              <w:szCs w:val="20"/>
              <w:lang w:val="en-US"/>
            </w:rPr>
            <w:t xml:space="preserve"> </w:t>
          </w:r>
        </w:p>
        <w:p w14:paraId="53F59891" w14:textId="3970C529" w:rsidR="00087A94" w:rsidRPr="00087A94" w:rsidRDefault="00087A94" w:rsidP="00087A94">
          <w:pPr>
            <w:pStyle w:val="Kopfzeile"/>
            <w:spacing w:line="240" w:lineRule="auto"/>
            <w:ind w:left="660"/>
            <w:rPr>
              <w:rFonts w:ascii="Candara" w:hAnsi="Candara" w:cs="Tahoma"/>
              <w:color w:val="0070C0"/>
              <w:sz w:val="8"/>
              <w:szCs w:val="8"/>
              <w:lang w:val="en-US"/>
            </w:rPr>
          </w:pPr>
        </w:p>
      </w:tc>
    </w:tr>
  </w:tbl>
  <w:p w14:paraId="3F2D44AF" w14:textId="77777777" w:rsidR="00967D16" w:rsidRPr="00570EB1" w:rsidRDefault="00967D16">
    <w:pPr>
      <w:pStyle w:val="Kopfzeile"/>
      <w:ind w:left="-1417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D0DD" w14:textId="77777777" w:rsidR="00FF094F" w:rsidRDefault="00FF094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83C"/>
    <w:multiLevelType w:val="hybridMultilevel"/>
    <w:tmpl w:val="7C624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543E7"/>
    <w:multiLevelType w:val="hybridMultilevel"/>
    <w:tmpl w:val="4DAAE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6605B"/>
    <w:multiLevelType w:val="hybridMultilevel"/>
    <w:tmpl w:val="846A7E92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900F4"/>
    <w:multiLevelType w:val="hybridMultilevel"/>
    <w:tmpl w:val="9C70F0E4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9B3C2A"/>
    <w:multiLevelType w:val="hybridMultilevel"/>
    <w:tmpl w:val="FE42C800"/>
    <w:lvl w:ilvl="0" w:tplc="776C056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813315">
    <w:abstractNumId w:val="4"/>
  </w:num>
  <w:num w:numId="2" w16cid:durableId="186136607">
    <w:abstractNumId w:val="3"/>
  </w:num>
  <w:num w:numId="3" w16cid:durableId="1669401513">
    <w:abstractNumId w:val="2"/>
  </w:num>
  <w:num w:numId="4" w16cid:durableId="1333678162">
    <w:abstractNumId w:val="1"/>
  </w:num>
  <w:num w:numId="5" w16cid:durableId="182704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A64"/>
    <w:rsid w:val="000513A3"/>
    <w:rsid w:val="0005351F"/>
    <w:rsid w:val="00063145"/>
    <w:rsid w:val="000714D2"/>
    <w:rsid w:val="00087A94"/>
    <w:rsid w:val="000939C9"/>
    <w:rsid w:val="000D05B6"/>
    <w:rsid w:val="000D272F"/>
    <w:rsid w:val="000D44DC"/>
    <w:rsid w:val="000D4585"/>
    <w:rsid w:val="000D5E8C"/>
    <w:rsid w:val="000F2CC9"/>
    <w:rsid w:val="000F4238"/>
    <w:rsid w:val="001519AF"/>
    <w:rsid w:val="00157ACB"/>
    <w:rsid w:val="00167A3D"/>
    <w:rsid w:val="00175A64"/>
    <w:rsid w:val="001A2668"/>
    <w:rsid w:val="001A45F5"/>
    <w:rsid w:val="001C655E"/>
    <w:rsid w:val="001C77BF"/>
    <w:rsid w:val="001D4FD1"/>
    <w:rsid w:val="001F0C6F"/>
    <w:rsid w:val="00226563"/>
    <w:rsid w:val="002406C6"/>
    <w:rsid w:val="00243858"/>
    <w:rsid w:val="00246D0B"/>
    <w:rsid w:val="00255600"/>
    <w:rsid w:val="0026484F"/>
    <w:rsid w:val="00272EFC"/>
    <w:rsid w:val="002747DB"/>
    <w:rsid w:val="0027604E"/>
    <w:rsid w:val="002858B8"/>
    <w:rsid w:val="002B2A65"/>
    <w:rsid w:val="002B4B2C"/>
    <w:rsid w:val="002D7661"/>
    <w:rsid w:val="00310A66"/>
    <w:rsid w:val="00320A72"/>
    <w:rsid w:val="00322F2D"/>
    <w:rsid w:val="00352F8B"/>
    <w:rsid w:val="003A41C9"/>
    <w:rsid w:val="003C35D9"/>
    <w:rsid w:val="003E0E2E"/>
    <w:rsid w:val="00410F4F"/>
    <w:rsid w:val="00431EF5"/>
    <w:rsid w:val="004334C7"/>
    <w:rsid w:val="0043577E"/>
    <w:rsid w:val="00447A46"/>
    <w:rsid w:val="0046158F"/>
    <w:rsid w:val="004A00BB"/>
    <w:rsid w:val="004B1A47"/>
    <w:rsid w:val="004C00C2"/>
    <w:rsid w:val="004D38EF"/>
    <w:rsid w:val="005071A1"/>
    <w:rsid w:val="00513EBF"/>
    <w:rsid w:val="0051555A"/>
    <w:rsid w:val="00543CC8"/>
    <w:rsid w:val="00563ACE"/>
    <w:rsid w:val="00570EB1"/>
    <w:rsid w:val="005733BE"/>
    <w:rsid w:val="0059059D"/>
    <w:rsid w:val="005C52DE"/>
    <w:rsid w:val="005C7005"/>
    <w:rsid w:val="005D48C1"/>
    <w:rsid w:val="005D4AD5"/>
    <w:rsid w:val="005F0E02"/>
    <w:rsid w:val="005F3E2E"/>
    <w:rsid w:val="00602249"/>
    <w:rsid w:val="006032C5"/>
    <w:rsid w:val="00606E11"/>
    <w:rsid w:val="0061388A"/>
    <w:rsid w:val="00614B24"/>
    <w:rsid w:val="00615E97"/>
    <w:rsid w:val="0063101F"/>
    <w:rsid w:val="00643C92"/>
    <w:rsid w:val="00657AB8"/>
    <w:rsid w:val="00662D02"/>
    <w:rsid w:val="00666CAC"/>
    <w:rsid w:val="00673EE2"/>
    <w:rsid w:val="00677502"/>
    <w:rsid w:val="006B3507"/>
    <w:rsid w:val="00705C13"/>
    <w:rsid w:val="007127F3"/>
    <w:rsid w:val="007217BF"/>
    <w:rsid w:val="007222E9"/>
    <w:rsid w:val="0075040C"/>
    <w:rsid w:val="00755F89"/>
    <w:rsid w:val="007619C5"/>
    <w:rsid w:val="00770EF4"/>
    <w:rsid w:val="007849B7"/>
    <w:rsid w:val="008134EE"/>
    <w:rsid w:val="008214CB"/>
    <w:rsid w:val="008245AB"/>
    <w:rsid w:val="00850958"/>
    <w:rsid w:val="008B3643"/>
    <w:rsid w:val="00911007"/>
    <w:rsid w:val="00915B2A"/>
    <w:rsid w:val="00917A82"/>
    <w:rsid w:val="00917BD4"/>
    <w:rsid w:val="00931E57"/>
    <w:rsid w:val="009368CB"/>
    <w:rsid w:val="00967D16"/>
    <w:rsid w:val="00985009"/>
    <w:rsid w:val="00990929"/>
    <w:rsid w:val="009A4754"/>
    <w:rsid w:val="009A6AFB"/>
    <w:rsid w:val="009B0E93"/>
    <w:rsid w:val="009F11DD"/>
    <w:rsid w:val="00A063C5"/>
    <w:rsid w:val="00A06508"/>
    <w:rsid w:val="00A14121"/>
    <w:rsid w:val="00A175FC"/>
    <w:rsid w:val="00A23219"/>
    <w:rsid w:val="00A40ED2"/>
    <w:rsid w:val="00A469FA"/>
    <w:rsid w:val="00A51166"/>
    <w:rsid w:val="00A5751E"/>
    <w:rsid w:val="00A675F7"/>
    <w:rsid w:val="00A73FBF"/>
    <w:rsid w:val="00A97388"/>
    <w:rsid w:val="00AA4B3D"/>
    <w:rsid w:val="00AD19AF"/>
    <w:rsid w:val="00AD62EA"/>
    <w:rsid w:val="00AF607A"/>
    <w:rsid w:val="00B00143"/>
    <w:rsid w:val="00B018AB"/>
    <w:rsid w:val="00B30323"/>
    <w:rsid w:val="00B452F3"/>
    <w:rsid w:val="00B51451"/>
    <w:rsid w:val="00B66B3F"/>
    <w:rsid w:val="00BA2995"/>
    <w:rsid w:val="00BC7244"/>
    <w:rsid w:val="00BE47E9"/>
    <w:rsid w:val="00BF17FE"/>
    <w:rsid w:val="00C4795C"/>
    <w:rsid w:val="00C61236"/>
    <w:rsid w:val="00C80B9B"/>
    <w:rsid w:val="00CD5D29"/>
    <w:rsid w:val="00D241B9"/>
    <w:rsid w:val="00D265DA"/>
    <w:rsid w:val="00D61F4D"/>
    <w:rsid w:val="00D76775"/>
    <w:rsid w:val="00D8220B"/>
    <w:rsid w:val="00DA238B"/>
    <w:rsid w:val="00DA6606"/>
    <w:rsid w:val="00DE727B"/>
    <w:rsid w:val="00DF282B"/>
    <w:rsid w:val="00E144C8"/>
    <w:rsid w:val="00E43DCB"/>
    <w:rsid w:val="00E627B0"/>
    <w:rsid w:val="00E8226F"/>
    <w:rsid w:val="00E90315"/>
    <w:rsid w:val="00E97075"/>
    <w:rsid w:val="00EA4579"/>
    <w:rsid w:val="00ED0581"/>
    <w:rsid w:val="00EF26E9"/>
    <w:rsid w:val="00EF4CD7"/>
    <w:rsid w:val="00F03F8F"/>
    <w:rsid w:val="00F06049"/>
    <w:rsid w:val="00F1280A"/>
    <w:rsid w:val="00F160D0"/>
    <w:rsid w:val="00F1797E"/>
    <w:rsid w:val="00F35156"/>
    <w:rsid w:val="00F365BD"/>
    <w:rsid w:val="00F6087F"/>
    <w:rsid w:val="00F6566F"/>
    <w:rsid w:val="00F81BAE"/>
    <w:rsid w:val="00F862BF"/>
    <w:rsid w:val="00F936C3"/>
    <w:rsid w:val="00FB11B2"/>
    <w:rsid w:val="00FB456C"/>
    <w:rsid w:val="00FE1A10"/>
    <w:rsid w:val="00FE37A2"/>
    <w:rsid w:val="00FE5AA4"/>
    <w:rsid w:val="00FE6CEB"/>
    <w:rsid w:val="00FE779A"/>
    <w:rsid w:val="00FF094F"/>
    <w:rsid w:val="00F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431BF8"/>
  <w15:docId w15:val="{A4EE698A-D952-4453-9267-5097E065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452F3"/>
    <w:pPr>
      <w:spacing w:line="360" w:lineRule="auto"/>
    </w:pPr>
    <w:rPr>
      <w:rFonts w:ascii="Trebuchet MS" w:hAnsi="Trebuchet MS"/>
      <w:sz w:val="18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452F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B452F3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rsid w:val="00B452F3"/>
    <w:rPr>
      <w:rFonts w:ascii="Arial" w:hAnsi="Arial" w:cs="Arial"/>
      <w:sz w:val="20"/>
    </w:rPr>
  </w:style>
  <w:style w:type="character" w:styleId="Seitenzahl">
    <w:name w:val="page number"/>
    <w:basedOn w:val="Absatz-Standardschriftart"/>
    <w:rsid w:val="00B452F3"/>
  </w:style>
  <w:style w:type="character" w:styleId="Hyperlink">
    <w:name w:val="Hyperlink"/>
    <w:basedOn w:val="Absatz-Standardschriftart"/>
    <w:rsid w:val="00B452F3"/>
    <w:rPr>
      <w:color w:val="0000FF"/>
      <w:u w:val="single"/>
    </w:rPr>
  </w:style>
  <w:style w:type="paragraph" w:styleId="StandardWeb">
    <w:name w:val="Normal (Web)"/>
    <w:basedOn w:val="Standard"/>
    <w:uiPriority w:val="99"/>
    <w:rsid w:val="00B452F3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Fett">
    <w:name w:val="Strong"/>
    <w:basedOn w:val="Absatz-Standardschriftart"/>
    <w:qFormat/>
    <w:rsid w:val="00B452F3"/>
    <w:rPr>
      <w:b/>
      <w:bCs/>
    </w:rPr>
  </w:style>
  <w:style w:type="paragraph" w:customStyle="1" w:styleId="EinfAbs">
    <w:name w:val="[Einf. Abs.]"/>
    <w:basedOn w:val="Standard"/>
    <w:uiPriority w:val="99"/>
    <w:rsid w:val="00770EF4"/>
    <w:pPr>
      <w:autoSpaceDE w:val="0"/>
      <w:autoSpaceDN w:val="0"/>
      <w:adjustRightInd w:val="0"/>
      <w:spacing w:line="288" w:lineRule="auto"/>
      <w:textAlignment w:val="center"/>
    </w:pPr>
    <w:rPr>
      <w:rFonts w:ascii="Candara" w:eastAsia="Calibri" w:hAnsi="Candara" w:cs="Candara"/>
      <w:color w:val="000000"/>
      <w:sz w:val="20"/>
      <w:szCs w:val="20"/>
    </w:rPr>
  </w:style>
  <w:style w:type="table" w:styleId="Tabellenraster">
    <w:name w:val="Table Grid"/>
    <w:basedOn w:val="NormaleTabelle"/>
    <w:rsid w:val="00570E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rsid w:val="00B001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00143"/>
    <w:rPr>
      <w:rFonts w:ascii="Tahoma" w:hAnsi="Tahoma" w:cs="Tahoma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27604E"/>
    <w:rPr>
      <w:rFonts w:ascii="Trebuchet MS" w:hAnsi="Trebuchet MS"/>
      <w:sz w:val="18"/>
      <w:szCs w:val="24"/>
    </w:rPr>
  </w:style>
  <w:style w:type="paragraph" w:styleId="Listenabsatz">
    <w:name w:val="List Paragraph"/>
    <w:basedOn w:val="Standard"/>
    <w:uiPriority w:val="34"/>
    <w:qFormat/>
    <w:rsid w:val="00EF4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kumente%20und%20Einstellungen\Arash\Desktop\brief_format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brief_format</Template>
  <TotalTime>0</TotalTime>
  <Pages>2</Pages>
  <Words>508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</dc:creator>
  <cp:keywords/>
  <dc:description/>
  <cp:lastModifiedBy>Majda Bouhamidi</cp:lastModifiedBy>
  <cp:revision>1</cp:revision>
  <cp:lastPrinted>2025-12-11T14:34:00Z</cp:lastPrinted>
  <dcterms:created xsi:type="dcterms:W3CDTF">2026-02-17T08:55:00Z</dcterms:created>
  <dcterms:modified xsi:type="dcterms:W3CDTF">2026-02-20T07:36:00Z</dcterms:modified>
</cp:coreProperties>
</file>